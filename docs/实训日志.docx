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C33DB9" w14:textId="77777777" w:rsidR="00730611" w:rsidRDefault="00730611" w:rsidP="00730611">
      <w:pPr>
        <w:ind w:firstLine="602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实训日志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559"/>
        <w:gridCol w:w="3562"/>
        <w:gridCol w:w="3561"/>
      </w:tblGrid>
      <w:tr w:rsidR="00730611" w14:paraId="7DCDCA48" w14:textId="77777777" w:rsidTr="00730611">
        <w:trPr>
          <w:trHeight w:val="779"/>
        </w:trPr>
        <w:tc>
          <w:tcPr>
            <w:tcW w:w="1666" w:type="pct"/>
            <w:vAlign w:val="center"/>
          </w:tcPr>
          <w:p w14:paraId="1A23C2DE" w14:textId="2080F2D6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学校：</w:t>
            </w:r>
            <w:r w:rsidR="00F14EFF">
              <w:rPr>
                <w:rFonts w:hint="eastAsia"/>
                <w:sz w:val="21"/>
              </w:rPr>
              <w:t>云南经济管理学院</w:t>
            </w:r>
          </w:p>
        </w:tc>
        <w:tc>
          <w:tcPr>
            <w:tcW w:w="1667" w:type="pct"/>
            <w:vAlign w:val="center"/>
          </w:tcPr>
          <w:p w14:paraId="68F77E43" w14:textId="0AF8D1D9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专业：</w:t>
            </w:r>
            <w:r w:rsidR="00F14EFF">
              <w:rPr>
                <w:rFonts w:hint="eastAsia"/>
                <w:sz w:val="21"/>
              </w:rPr>
              <w:t>虚拟现实技术</w:t>
            </w:r>
          </w:p>
        </w:tc>
        <w:tc>
          <w:tcPr>
            <w:tcW w:w="1667" w:type="pct"/>
            <w:vAlign w:val="center"/>
          </w:tcPr>
          <w:p w14:paraId="79B3B258" w14:textId="11C33DB8" w:rsidR="00730611" w:rsidRPr="00730611" w:rsidRDefault="00730611" w:rsidP="00730611">
            <w:pPr>
              <w:spacing w:line="360" w:lineRule="auto"/>
              <w:rPr>
                <w:rFonts w:hint="eastAsia"/>
                <w:sz w:val="21"/>
              </w:rPr>
            </w:pPr>
            <w:r w:rsidRPr="00730611">
              <w:rPr>
                <w:rFonts w:hint="eastAsia"/>
                <w:sz w:val="21"/>
              </w:rPr>
              <w:t>学号：</w:t>
            </w:r>
            <w:r w:rsidR="00F14EFF">
              <w:rPr>
                <w:rFonts w:hint="eastAsia"/>
                <w:sz w:val="21"/>
              </w:rPr>
              <w:t>20231034012</w:t>
            </w:r>
          </w:p>
        </w:tc>
      </w:tr>
      <w:tr w:rsidR="00730611" w14:paraId="180B807D" w14:textId="77777777" w:rsidTr="00730611">
        <w:trPr>
          <w:trHeight w:val="705"/>
        </w:trPr>
        <w:tc>
          <w:tcPr>
            <w:tcW w:w="1666" w:type="pct"/>
            <w:vAlign w:val="center"/>
          </w:tcPr>
          <w:p w14:paraId="5AD63726" w14:textId="7E9DE8CC" w:rsidR="00730611" w:rsidRPr="00730611" w:rsidRDefault="00730611" w:rsidP="00730611">
            <w:pPr>
              <w:spacing w:line="360" w:lineRule="auto"/>
              <w:rPr>
                <w:rFonts w:hint="eastAsia"/>
                <w:sz w:val="21"/>
              </w:rPr>
            </w:pPr>
            <w:r w:rsidRPr="00730611">
              <w:rPr>
                <w:rFonts w:hint="eastAsia"/>
                <w:sz w:val="21"/>
              </w:rPr>
              <w:t>日期：</w:t>
            </w:r>
            <w:r w:rsidR="00F14EFF">
              <w:rPr>
                <w:rFonts w:hint="eastAsia"/>
                <w:sz w:val="21"/>
              </w:rPr>
              <w:t>2026.07.08</w:t>
            </w:r>
          </w:p>
        </w:tc>
        <w:tc>
          <w:tcPr>
            <w:tcW w:w="1667" w:type="pct"/>
            <w:vAlign w:val="center"/>
          </w:tcPr>
          <w:p w14:paraId="670E848B" w14:textId="06972F80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星期：</w:t>
            </w:r>
            <w:r w:rsidR="00F14EFF">
              <w:rPr>
                <w:rFonts w:hint="eastAsia"/>
                <w:sz w:val="21"/>
              </w:rPr>
              <w:t>星期三</w:t>
            </w:r>
          </w:p>
        </w:tc>
        <w:tc>
          <w:tcPr>
            <w:tcW w:w="1667" w:type="pct"/>
            <w:vAlign w:val="center"/>
          </w:tcPr>
          <w:p w14:paraId="32FFBD3C" w14:textId="0A237099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姓名：</w:t>
            </w:r>
            <w:r w:rsidR="00F14EFF">
              <w:rPr>
                <w:rFonts w:hint="eastAsia"/>
                <w:sz w:val="21"/>
              </w:rPr>
              <w:t>王阳</w:t>
            </w:r>
          </w:p>
        </w:tc>
      </w:tr>
      <w:tr w:rsidR="00730611" w14:paraId="249D71A0" w14:textId="77777777" w:rsidTr="000909B1">
        <w:trPr>
          <w:trHeight w:val="11504"/>
        </w:trPr>
        <w:tc>
          <w:tcPr>
            <w:tcW w:w="5000" w:type="pct"/>
            <w:gridSpan w:val="3"/>
          </w:tcPr>
          <w:p w14:paraId="0C4CFF26" w14:textId="77777777" w:rsidR="00100C19" w:rsidRDefault="00000000">
            <w:pPr>
              <w:spacing w:before="120" w:after="60"/>
            </w:pPr>
            <w:r>
              <w:rPr>
                <w:rFonts w:ascii="宋体" w:eastAsia="宋体" w:hAnsi="宋体"/>
                <w:b/>
                <w:sz w:val="24"/>
              </w:rPr>
              <w:t>一、当日课程主要内容</w:t>
            </w:r>
          </w:p>
          <w:p w14:paraId="00E51014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今天课程从Python语言的基本概念讲起。Python是1989年由Guido van Rossum开发的，1991年发布第一个版本。作为解释型语言，它逐行执行代码，支持跨平台，动态类型，开源。用途覆盖数据分析（numpy、pandas）、后端开发（Django、FastAPI、Flask）、机器学习和深度学习等方向。</w:t>
            </w:r>
          </w:p>
          <w:p w14:paraId="6EA67660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接着讲了print()函数，格式是print("内容")，用来在控制台输出。注释分单行（#）和多行（"""或'''），多行注释不支持嵌套。</w:t>
            </w:r>
          </w:p>
          <w:p w14:paraId="03183A0A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Python用缩进表示代码层级，一般4个空格，层级开始前用冒号结尾。标识符由字母、下划线、数字组成，不能以数字开头，不能和保留字重名。保留字可以通过keyword模块的kwlist属性查看。</w:t>
            </w:r>
          </w:p>
          <w:p w14:paraId="537745B5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变量部分，Python是弱类型语言，变量不需要声明类型直接使用。数据类型包括整型（int）、浮点数（float）、字符串（str）、字节串（bytes）、布尔值（bool）。type()函数可以查看变量类型。整型不区分长短，可以任意大。浮点数支持科学计数法（如4.89e5）。字符串用引号包围，长文本用三引号。字节串用b前缀或bytes()创建。布尔值True等于1，False等于0。</w:t>
            </w:r>
          </w:p>
          <w:p w14:paraId="21BA13D0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input()函数接收用户输入，返回值是字符串类型。基本运算符包括加减乘除、取整（//）、取余（%）、幂运算（**）。字符串用*是复制，用+是连接。还有增强运算符（+=、-=等）和比较运算符（&gt;、&lt;、==、&gt;=、&lt;=、!=、is、is not）。</w:t>
            </w:r>
          </w:p>
          <w:p w14:paraId="7A96E1FC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流程控制讲了if、if-else、if-elif-else三种条件判断，以及for循环和while循环。for循环配合range()函数可以生成数字序列，range支持三种参数形式。while循环在条件为真时重复执行代码块。</w:t>
            </w:r>
          </w:p>
          <w:p w14:paraId="09686F12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数据结构部分讲了列表（有序可变）、元组（不可变）、字典（键值对）。列表用[]或list()创建，支持索引访问、切片、append/insert/extend/remove/pop/clear等操作。元组用()或tuple()创建，只能访问不能修改。字典用{}或dict()创建，通过get()或[]获取值，通过[]修改值。</w:t>
            </w:r>
          </w:p>
          <w:p w14:paraId="0679B606" w14:textId="77777777" w:rsidR="00100C19" w:rsidRDefault="00000000">
            <w:pPr>
              <w:spacing w:before="120" w:after="60"/>
            </w:pPr>
            <w:r>
              <w:rPr>
                <w:rFonts w:ascii="宋体" w:eastAsia="宋体" w:hAnsi="宋体"/>
                <w:b/>
                <w:sz w:val="24"/>
              </w:rPr>
              <w:t>二、当日课程收获</w:t>
            </w:r>
          </w:p>
          <w:p w14:paraId="0648A54D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今天最大的收获是理清了Python的数据类型体系。之前一直搞不清整型和浮点数在Python里怎么区分，现在知道用type()就能查。</w:t>
            </w:r>
          </w:p>
          <w:p w14:paraId="2BFA3964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列表的方法操作之前只会append，今天把insert、extend、pop、remove都过了一遍。特别是pop按索引提取、remove按值删除这个区别，之前老搞混。</w:t>
            </w:r>
          </w:p>
          <w:p w14:paraId="39787091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range()函数的三个参数形式（start, end, step）也是今天才真正搞明白的。之前用for循环都是照着抄，</w:t>
            </w:r>
            <w:r>
              <w:rPr>
                <w:rFonts w:ascii="宋体" w:eastAsia="宋体" w:hAnsi="宋体"/>
                <w:sz w:val="21"/>
              </w:rPr>
              <w:lastRenderedPageBreak/>
              <w:t>不知道还能设步长。</w:t>
            </w:r>
          </w:p>
          <w:p w14:paraId="5C835034" w14:textId="77777777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字节串和字符串的区别也是个新知识点——字节串存的是二进制原始数据，字符串存的是字符，两者通过encode和decode互相转换。</w:t>
            </w:r>
          </w:p>
          <w:p w14:paraId="34A8B973" w14:textId="77777777" w:rsidR="00100C19" w:rsidRDefault="00000000">
            <w:pPr>
              <w:spacing w:before="120" w:after="60"/>
            </w:pPr>
            <w:r>
              <w:rPr>
                <w:rFonts w:ascii="宋体" w:eastAsia="宋体" w:hAnsi="宋体"/>
                <w:b/>
                <w:sz w:val="24"/>
              </w:rPr>
              <w:t>三、当日课程感悟</w:t>
            </w:r>
          </w:p>
          <w:p w14:paraId="47DF5375" w14:textId="5168A856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说实话，之前一直觉得Python简单，今天系统学下来发现细节比想象中多。比如字节串和字符串的区别，之前完全没概念，现在知道字节串存的是二进制原始数据，字符串存的是字符。整型在Python里可以无限大这个设计，跟</w:t>
            </w:r>
            <w:r w:rsidR="00F14EFF">
              <w:rPr>
                <w:rFonts w:ascii="宋体" w:eastAsia="宋体" w:hAnsi="宋体" w:hint="eastAsia"/>
                <w:sz w:val="21"/>
              </w:rPr>
              <w:t>以前学的</w:t>
            </w:r>
            <w:r>
              <w:rPr>
                <w:rFonts w:ascii="宋体" w:eastAsia="宋体" w:hAnsi="宋体"/>
                <w:sz w:val="21"/>
              </w:rPr>
              <w:t>C语言完全不一样，不用操心溢出的问题，挺方便的。</w:t>
            </w:r>
          </w:p>
          <w:p w14:paraId="5D9191CF" w14:textId="1A62535E" w:rsidR="00100C19" w:rsidRDefault="00F14EFF">
            <w:pPr>
              <w:spacing w:after="60" w:line="360" w:lineRule="auto"/>
              <w:ind w:firstLine="420"/>
            </w:pPr>
            <w:r>
              <w:rPr>
                <w:rFonts w:ascii="宋体" w:eastAsia="宋体" w:hAnsi="宋体" w:hint="eastAsia"/>
                <w:sz w:val="21"/>
              </w:rPr>
              <w:t>今天的知识点基本还是在打基础，没有涉及开发</w:t>
            </w:r>
            <w:r w:rsidR="00000000">
              <w:rPr>
                <w:rFonts w:ascii="宋体" w:eastAsia="宋体" w:hAnsi="宋体"/>
                <w:sz w:val="21"/>
              </w:rPr>
              <w:t>。老师讲课节奏比较清楚，照着敲一遍基本能理解。</w:t>
            </w:r>
          </w:p>
          <w:p w14:paraId="34939807" w14:textId="492502C2" w:rsidR="00100C19" w:rsidRDefault="00000000">
            <w:pPr>
              <w:spacing w:after="60" w:line="360" w:lineRule="auto"/>
              <w:ind w:firstLine="420"/>
            </w:pPr>
            <w:r>
              <w:rPr>
                <w:rFonts w:ascii="宋体" w:eastAsia="宋体" w:hAnsi="宋体"/>
                <w:sz w:val="21"/>
              </w:rPr>
              <w:t>总的来说，</w:t>
            </w:r>
            <w:r w:rsidR="00F14EFF">
              <w:rPr>
                <w:rFonts w:ascii="宋体" w:eastAsia="宋体" w:hAnsi="宋体" w:hint="eastAsia"/>
                <w:sz w:val="21"/>
              </w:rPr>
              <w:t xml:space="preserve">是比较充实的一天 </w:t>
            </w:r>
            <w:r>
              <w:rPr>
                <w:rFonts w:ascii="宋体" w:eastAsia="宋体" w:hAnsi="宋体"/>
                <w:sz w:val="21"/>
              </w:rPr>
              <w:t>，</w:t>
            </w:r>
            <w:r w:rsidR="00F14EFF">
              <w:rPr>
                <w:rFonts w:ascii="宋体" w:eastAsia="宋体" w:hAnsi="宋体" w:hint="eastAsia"/>
                <w:sz w:val="21"/>
              </w:rPr>
              <w:t>还是比较期待接下来正式开始搭Agent架构</w:t>
            </w:r>
            <w:r>
              <w:rPr>
                <w:rFonts w:ascii="宋体" w:eastAsia="宋体" w:hAnsi="宋体"/>
                <w:sz w:val="21"/>
              </w:rPr>
              <w:t>。</w:t>
            </w:r>
          </w:p>
          <w:p w14:paraId="1D3C189D" w14:textId="77777777" w:rsidR="00100C19" w:rsidRDefault="00000000">
            <w:pPr>
              <w:spacing w:before="120" w:after="60"/>
            </w:pPr>
            <w:r>
              <w:rPr>
                <w:rFonts w:ascii="宋体" w:eastAsia="宋体" w:hAnsi="宋体"/>
                <w:b/>
                <w:sz w:val="24"/>
              </w:rPr>
              <w:t>四、当日课堂作业</w:t>
            </w:r>
          </w:p>
          <w:p w14:paraId="2589113C" w14:textId="77777777" w:rsidR="00100C19" w:rsidRDefault="00000000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1. 使用print()函数输出个人基本信息（姓名、年龄、爱好）</w:t>
            </w:r>
          </w:p>
          <w:p w14:paraId="6F6BB409" w14:textId="60E1AD8E" w:rsidR="00F14EFF" w:rsidRDefault="00F14EFF">
            <w:pPr>
              <w:spacing w:after="60" w:line="360" w:lineRule="auto"/>
              <w:ind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CC000B" wp14:editId="0BBCDC27">
                  <wp:extent cx="6645910" cy="2476500"/>
                  <wp:effectExtent l="0" t="0" r="2540" b="0"/>
                  <wp:docPr id="1574664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6649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6E83E" w14:textId="43DC4A59" w:rsidR="00100C19" w:rsidRDefault="00000000" w:rsidP="00F14EFF">
            <w:pPr>
              <w:spacing w:after="60" w:line="360" w:lineRule="auto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2. 定义不同数据类型的变量（整型、浮点数、字符串、布尔值），并用type()查看类型</w:t>
            </w:r>
          </w:p>
          <w:p w14:paraId="678A29BF" w14:textId="3786F91A" w:rsidR="00F14EFF" w:rsidRDefault="00F14EFF">
            <w:pPr>
              <w:spacing w:after="60" w:line="360" w:lineRule="auto"/>
              <w:ind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0F3DF3" wp14:editId="395ED408">
                  <wp:extent cx="6645910" cy="2819400"/>
                  <wp:effectExtent l="0" t="0" r="2540" b="0"/>
                  <wp:docPr id="1371130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1309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843E8" w14:textId="77777777" w:rsidR="00100C19" w:rsidRDefault="00000000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lastRenderedPageBreak/>
              <w:t>3. 编写if-elif-else条件判断：输入成绩，判断等级（优秀/良好/及格/不及格）</w:t>
            </w:r>
          </w:p>
          <w:p w14:paraId="7E328457" w14:textId="74FF3923" w:rsidR="00F14EFF" w:rsidRDefault="00F14EFF">
            <w:pPr>
              <w:spacing w:after="60" w:line="360" w:lineRule="auto"/>
              <w:ind w:firstLine="420"/>
              <w:rPr>
                <w:rFonts w:hint="eastAsia"/>
              </w:rPr>
            </w:pPr>
            <w:r w:rsidRPr="00F14EFF">
              <w:drawing>
                <wp:inline distT="0" distB="0" distL="0" distR="0" wp14:anchorId="7E3FF2DD" wp14:editId="765511ED">
                  <wp:extent cx="6645910" cy="2939415"/>
                  <wp:effectExtent l="0" t="0" r="2540" b="0"/>
                  <wp:docPr id="5664338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4338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93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1C34B" w14:textId="389DA4DD" w:rsidR="00100C19" w:rsidRDefault="00000000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4. 使用for循环</w:t>
            </w:r>
          </w:p>
          <w:p w14:paraId="7D57D159" w14:textId="25C08FA3" w:rsidR="00F14EFF" w:rsidRDefault="00F14EFF">
            <w:pPr>
              <w:spacing w:after="60" w:line="360" w:lineRule="auto"/>
              <w:ind w:firstLine="420"/>
              <w:rPr>
                <w:rFonts w:hint="eastAsia"/>
              </w:rPr>
            </w:pPr>
            <w:r w:rsidRPr="00F14EFF">
              <w:drawing>
                <wp:inline distT="0" distB="0" distL="0" distR="0" wp14:anchorId="675314F6" wp14:editId="79581CC5">
                  <wp:extent cx="6645910" cy="2366010"/>
                  <wp:effectExtent l="0" t="0" r="2540" b="0"/>
                  <wp:docPr id="19133724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3724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36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D3EC" w14:textId="6092BD90" w:rsidR="00100C19" w:rsidRDefault="00F14EFF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</w:t>
            </w:r>
            <w:r w:rsidR="00000000">
              <w:rPr>
                <w:rFonts w:ascii="宋体" w:eastAsia="宋体" w:hAnsi="宋体"/>
                <w:sz w:val="21"/>
              </w:rPr>
              <w:t>. 创建一个列表，进行添加、插入、删除、切片操作</w:t>
            </w:r>
          </w:p>
          <w:p w14:paraId="40880F3E" w14:textId="36C1C4A8" w:rsidR="00F14EFF" w:rsidRPr="00F14EFF" w:rsidRDefault="00F14EFF">
            <w:pPr>
              <w:spacing w:after="60" w:line="360" w:lineRule="auto"/>
              <w:ind w:firstLine="420"/>
              <w:rPr>
                <w:rFonts w:hint="eastAsia"/>
              </w:rPr>
            </w:pPr>
            <w:r w:rsidRPr="00F14EFF">
              <w:lastRenderedPageBreak/>
              <w:drawing>
                <wp:inline distT="0" distB="0" distL="0" distR="0" wp14:anchorId="42A23972" wp14:editId="6482B124">
                  <wp:extent cx="6645910" cy="4739640"/>
                  <wp:effectExtent l="0" t="0" r="2540" b="3810"/>
                  <wp:docPr id="7190061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0061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73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511CE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120D0980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3663FB98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08AA78A9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506BFEFD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68D105EB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7793EFA1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6409758C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52AB3821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2FE232CA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43D1B8EB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77EC2CCF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57F709E0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0B2F3FF9" w14:textId="77777777" w:rsidR="002F791A" w:rsidRDefault="002F791A">
            <w:pPr>
              <w:spacing w:after="60" w:line="360" w:lineRule="auto"/>
              <w:ind w:firstLine="420"/>
              <w:rPr>
                <w:rFonts w:ascii="宋体" w:eastAsia="宋体" w:hAnsi="宋体"/>
                <w:sz w:val="21"/>
              </w:rPr>
            </w:pPr>
          </w:p>
          <w:p w14:paraId="1C87E65E" w14:textId="1183665B" w:rsidR="00100C19" w:rsidRPr="002F791A" w:rsidRDefault="002F791A" w:rsidP="002F791A">
            <w:pPr>
              <w:spacing w:after="60" w:line="360" w:lineRule="auto"/>
              <w:jc w:val="left"/>
            </w:pPr>
            <w:r>
              <w:rPr>
                <w:rFonts w:ascii="宋体" w:eastAsia="宋体" w:hAnsi="宋体" w:hint="eastAsia"/>
                <w:sz w:val="21"/>
              </w:rPr>
              <w:lastRenderedPageBreak/>
              <w:t>6</w:t>
            </w:r>
            <w:r w:rsidR="00000000">
              <w:rPr>
                <w:rFonts w:ascii="宋体" w:eastAsia="宋体" w:hAnsi="宋体"/>
                <w:sz w:val="21"/>
              </w:rPr>
              <w:t>. 创建一个字典，存储学生信息，并通过get()和[]两种方式访问值</w:t>
            </w:r>
            <w:r w:rsidRPr="002F791A">
              <w:rPr>
                <w:rFonts w:ascii="宋体" w:eastAsia="宋体" w:hAnsi="宋体"/>
                <w:sz w:val="21"/>
              </w:rPr>
              <w:drawing>
                <wp:inline distT="0" distB="0" distL="0" distR="0" wp14:anchorId="6F70600A" wp14:editId="452158DE">
                  <wp:extent cx="6645910" cy="5235575"/>
                  <wp:effectExtent l="0" t="0" r="2540" b="3175"/>
                  <wp:docPr id="17453924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924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23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CD9EC" w14:textId="77777777" w:rsidR="007C27CE" w:rsidRDefault="007C27CE" w:rsidP="00285ECA">
      <w:pPr>
        <w:ind w:firstLine="480"/>
      </w:pPr>
    </w:p>
    <w:sectPr w:rsidR="007C27CE" w:rsidSect="0041121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20" w:right="720" w:bottom="720" w:left="720" w:header="227" w:footer="34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4F92" w14:textId="77777777" w:rsidR="008A2A78" w:rsidRDefault="008A2A78" w:rsidP="00285ECA">
      <w:pPr>
        <w:ind w:firstLine="480"/>
      </w:pPr>
      <w:r>
        <w:separator/>
      </w:r>
    </w:p>
  </w:endnote>
  <w:endnote w:type="continuationSeparator" w:id="0">
    <w:p w14:paraId="03A5F9D7" w14:textId="77777777" w:rsidR="008A2A78" w:rsidRDefault="008A2A78" w:rsidP="00285EC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D7A34" w14:textId="77777777" w:rsidR="00285ECA" w:rsidRDefault="00285ECA" w:rsidP="00285ECA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69A3" w14:textId="77777777" w:rsidR="00E92D4D" w:rsidRPr="00AC2DB0" w:rsidRDefault="00AC2DB0" w:rsidP="00AC2DB0">
    <w:pPr>
      <w:pStyle w:val="a5"/>
      <w:ind w:right="360" w:firstLineChars="0" w:firstLine="0"/>
      <w:jc w:val="center"/>
      <w:rPr>
        <w:b/>
      </w:rPr>
    </w:pPr>
    <w:r>
      <w:rPr>
        <w:rFonts w:hint="eastAsia"/>
        <w:b/>
        <w:szCs w:val="28"/>
      </w:rPr>
      <w:t>官网：</w:t>
    </w:r>
    <w:r>
      <w:rPr>
        <w:rFonts w:hint="eastAsia"/>
        <w:b/>
        <w:szCs w:val="28"/>
      </w:rPr>
      <w:t xml:space="preserve">www.hqyj.com     </w:t>
    </w:r>
    <w:r>
      <w:rPr>
        <w:b/>
        <w:szCs w:val="28"/>
      </w:rPr>
      <w:t xml:space="preserve">       </w:t>
    </w:r>
    <w:r>
      <w:rPr>
        <w:rFonts w:hint="eastAsia"/>
        <w:b/>
        <w:szCs w:val="28"/>
      </w:rPr>
      <w:t xml:space="preserve">  </w:t>
    </w:r>
    <w:r>
      <w:rPr>
        <w:b/>
        <w:szCs w:val="28"/>
      </w:rPr>
      <w:t xml:space="preserve">                         </w:t>
    </w:r>
    <w:r>
      <w:rPr>
        <w:rFonts w:hint="eastAsia"/>
        <w:b/>
        <w:szCs w:val="28"/>
      </w:rPr>
      <w:t>联系电话：</w:t>
    </w:r>
    <w:r>
      <w:rPr>
        <w:rFonts w:hint="eastAsia"/>
        <w:b/>
        <w:szCs w:val="28"/>
      </w:rPr>
      <w:t>028</w:t>
    </w:r>
    <w:r>
      <w:rPr>
        <w:rFonts w:hint="eastAsia"/>
        <w:b/>
        <w:szCs w:val="28"/>
      </w:rPr>
      <w:t>—</w:t>
    </w:r>
    <w:r>
      <w:rPr>
        <w:rFonts w:hint="eastAsia"/>
        <w:b/>
        <w:szCs w:val="28"/>
      </w:rPr>
      <w:t>85405115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387C" w14:textId="77777777" w:rsidR="00285ECA" w:rsidRDefault="00285ECA" w:rsidP="00285ECA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D8CEC" w14:textId="77777777" w:rsidR="008A2A78" w:rsidRDefault="008A2A78" w:rsidP="00285ECA">
      <w:pPr>
        <w:ind w:firstLine="480"/>
      </w:pPr>
      <w:r>
        <w:separator/>
      </w:r>
    </w:p>
  </w:footnote>
  <w:footnote w:type="continuationSeparator" w:id="0">
    <w:p w14:paraId="49A83881" w14:textId="77777777" w:rsidR="008A2A78" w:rsidRDefault="008A2A78" w:rsidP="00285EC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A6C6" w14:textId="77777777" w:rsidR="00285ECA" w:rsidRDefault="00285ECA" w:rsidP="00285ECA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2EDE" w14:textId="77777777" w:rsidR="003053A4" w:rsidRPr="00AC2DB0" w:rsidRDefault="00AC2DB0" w:rsidP="00AC2DB0">
    <w:pPr>
      <w:pStyle w:val="a3"/>
      <w:spacing w:line="240" w:lineRule="auto"/>
      <w:ind w:firstLineChars="0" w:firstLine="0"/>
      <w:jc w:val="left"/>
      <w:rPr>
        <w:rFonts w:ascii="Times New Roman" w:hAnsi="Times New Roman" w:cs="Times New Roman"/>
        <w:b/>
      </w:rPr>
    </w:pPr>
    <w:r w:rsidRPr="00AC2DB0">
      <w:rPr>
        <w:rFonts w:ascii="Times New Roman" w:eastAsia="宋体" w:hAnsi="Times New Roman" w:cs="Times New Roman"/>
        <w:b/>
        <w:noProof/>
      </w:rPr>
      <w:drawing>
        <wp:inline distT="0" distB="0" distL="0" distR="0" wp14:anchorId="334E6A54" wp14:editId="6251D8BA">
          <wp:extent cx="1123950" cy="424864"/>
          <wp:effectExtent l="0" t="0" r="0" b="0"/>
          <wp:docPr id="1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782" cy="431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C2DB0">
      <w:rPr>
        <w:rFonts w:ascii="Times New Roman" w:hAnsi="Times New Roman" w:cs="Times New Roman"/>
        <w:b/>
      </w:rPr>
      <w:t xml:space="preserve">                                                             </w:t>
    </w:r>
    <w:r w:rsidRPr="00AC2DB0">
      <w:rPr>
        <w:rFonts w:ascii="Times New Roman" w:hAnsi="Times New Roman" w:cs="Times New Roman" w:hint="eastAsia"/>
        <w:b/>
      </w:rPr>
      <w:t xml:space="preserve">   </w:t>
    </w:r>
    <w:r w:rsidRPr="00AC2DB0">
      <w:rPr>
        <w:rFonts w:ascii="Times New Roman" w:cs="Times New Roman"/>
        <w:b/>
      </w:rPr>
      <w:t>华清远见</w:t>
    </w:r>
    <w:r w:rsidRPr="00AC2DB0">
      <w:rPr>
        <w:rFonts w:ascii="Times New Roman" w:hAnsi="Times New Roman" w:cs="Times New Roman"/>
        <w:b/>
      </w:rPr>
      <w:t>——</w:t>
    </w:r>
    <w:r w:rsidRPr="00AC2DB0">
      <w:rPr>
        <w:rFonts w:ascii="Times New Roman" w:cs="Times New Roman"/>
        <w:b/>
      </w:rPr>
      <w:t>高端</w:t>
    </w:r>
    <w:r w:rsidRPr="00AC2DB0">
      <w:rPr>
        <w:rFonts w:ascii="Times New Roman" w:hAnsi="Times New Roman" w:cs="Times New Roman"/>
        <w:b/>
      </w:rPr>
      <w:t>IT</w:t>
    </w:r>
    <w:r w:rsidRPr="00AC2DB0">
      <w:rPr>
        <w:rFonts w:ascii="Times New Roman" w:cs="Times New Roman"/>
        <w:b/>
      </w:rPr>
      <w:t>就业培训专家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CC65E" w14:textId="77777777" w:rsidR="00285ECA" w:rsidRDefault="00285ECA" w:rsidP="00285ECA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0611"/>
    <w:rsid w:val="00077B79"/>
    <w:rsid w:val="000909B1"/>
    <w:rsid w:val="00100C19"/>
    <w:rsid w:val="00100E9D"/>
    <w:rsid w:val="001B7164"/>
    <w:rsid w:val="001D2F45"/>
    <w:rsid w:val="00285ECA"/>
    <w:rsid w:val="002B03C0"/>
    <w:rsid w:val="002F791A"/>
    <w:rsid w:val="003053A4"/>
    <w:rsid w:val="00411215"/>
    <w:rsid w:val="004A2374"/>
    <w:rsid w:val="004B3253"/>
    <w:rsid w:val="004E4EA1"/>
    <w:rsid w:val="004F6921"/>
    <w:rsid w:val="00682319"/>
    <w:rsid w:val="00703485"/>
    <w:rsid w:val="00730611"/>
    <w:rsid w:val="007C27CE"/>
    <w:rsid w:val="008A2A78"/>
    <w:rsid w:val="00917A0C"/>
    <w:rsid w:val="00992E5D"/>
    <w:rsid w:val="00AC2DB0"/>
    <w:rsid w:val="00AE744D"/>
    <w:rsid w:val="00B02A7C"/>
    <w:rsid w:val="00B9323F"/>
    <w:rsid w:val="00BC2859"/>
    <w:rsid w:val="00C179C5"/>
    <w:rsid w:val="00C33BF7"/>
    <w:rsid w:val="00CA7AD4"/>
    <w:rsid w:val="00CC6ABF"/>
    <w:rsid w:val="00CD6AA6"/>
    <w:rsid w:val="00D56084"/>
    <w:rsid w:val="00D66EB5"/>
    <w:rsid w:val="00E4192C"/>
    <w:rsid w:val="00E619DE"/>
    <w:rsid w:val="00E92D4D"/>
    <w:rsid w:val="00F14EFF"/>
    <w:rsid w:val="00F5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7D366ED2"/>
  <w15:docId w15:val="{5B4B4F7C-1522-423D-AEC6-61C4EB3D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61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2E5D"/>
    <w:pPr>
      <w:keepNext/>
      <w:keepLines/>
      <w:spacing w:before="120" w:after="120" w:line="578" w:lineRule="auto"/>
      <w:jc w:val="center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92E5D"/>
    <w:pPr>
      <w:keepNext/>
      <w:keepLines/>
      <w:spacing w:before="120" w:after="120" w:line="415" w:lineRule="auto"/>
      <w:jc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2E5D"/>
    <w:pPr>
      <w:keepNext/>
      <w:keepLines/>
      <w:spacing w:before="120" w:after="120" w:line="360" w:lineRule="auto"/>
      <w:jc w:val="center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E5D"/>
    <w:pPr>
      <w:keepNext/>
      <w:keepLines/>
      <w:spacing w:before="280" w:after="290" w:line="377" w:lineRule="auto"/>
      <w:jc w:val="lef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05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360" w:lineRule="auto"/>
      <w:ind w:firstLineChars="200" w:firstLine="20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3053A4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053A4"/>
    <w:pPr>
      <w:tabs>
        <w:tab w:val="center" w:pos="4153"/>
        <w:tab w:val="right" w:pos="8306"/>
      </w:tabs>
      <w:snapToGrid w:val="0"/>
      <w:spacing w:line="360" w:lineRule="auto"/>
      <w:ind w:firstLineChars="200" w:firstLine="20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3053A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053A4"/>
    <w:pPr>
      <w:spacing w:line="360" w:lineRule="auto"/>
      <w:ind w:firstLineChars="200" w:firstLine="200"/>
      <w:jc w:val="left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053A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92E5D"/>
    <w:rPr>
      <w:rFonts w:eastAsia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92E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92E5D"/>
    <w:rPr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2E5D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9">
    <w:name w:val="Table Grid"/>
    <w:basedOn w:val="a1"/>
    <w:uiPriority w:val="59"/>
    <w:qFormat/>
    <w:rsid w:val="00730611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326;&#28165;&#36828;&#35265;\&#21508;&#31181;&#27169;&#26495;\&#23884;&#20837;&#24335;&#23398;&#38498;&#25991;&#26723;&#27169;&#29256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嵌入式学院文档模版.dotx</Template>
  <TotalTime>15</TotalTime>
  <Pages>5</Pages>
  <Words>262</Words>
  <Characters>1494</Characters>
  <Application>Microsoft Office Word</Application>
  <DocSecurity>0</DocSecurity>
  <Lines>12</Lines>
  <Paragraphs>3</Paragraphs>
  <ScaleCrop>false</ScaleCrop>
  <Company>微软中国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琪亚娜 卡斯兰娜</cp:lastModifiedBy>
  <cp:revision>5</cp:revision>
  <dcterms:created xsi:type="dcterms:W3CDTF">2016-07-25T03:21:00Z</dcterms:created>
  <dcterms:modified xsi:type="dcterms:W3CDTF">2026-07-08T11:18:00Z</dcterms:modified>
</cp:coreProperties>
</file>